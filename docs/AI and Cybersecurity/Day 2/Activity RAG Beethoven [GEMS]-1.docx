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274B" w14:textId="29CE1A25" w:rsidR="003A41A5" w:rsidRPr="006B01CB" w:rsidRDefault="0057311C" w:rsidP="0057311C">
      <w:pPr>
        <w:pStyle w:val="Heading1"/>
        <w:rPr>
          <w:rFonts w:ascii="Aptos Display" w:hAnsi="Aptos Display"/>
        </w:rPr>
      </w:pPr>
      <w:r w:rsidRPr="006B01CB">
        <w:rPr>
          <w:rFonts w:ascii="Aptos Display" w:hAnsi="Aptos Display"/>
        </w:rPr>
        <w:t>Activity: RAG</w:t>
      </w:r>
    </w:p>
    <w:p w14:paraId="32E1F4EB" w14:textId="77777777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2EA1ABA9" w14:textId="7321F17A" w:rsidR="003045A2" w:rsidRPr="006B01CB" w:rsidRDefault="004F6D42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With your browser, navigate to </w:t>
      </w:r>
      <w:r w:rsidR="005E6A6D" w:rsidRPr="006B01CB">
        <w:rPr>
          <w:rFonts w:ascii="Aptos Display" w:hAnsi="Aptos Display" w:cs="Times New Roman"/>
          <w:b/>
          <w:bCs/>
          <w:szCs w:val="24"/>
        </w:rPr>
        <w:t>gemini.google.com</w:t>
      </w:r>
    </w:p>
    <w:p w14:paraId="63318F20" w14:textId="77777777" w:rsidR="004F6D42" w:rsidRPr="006B01CB" w:rsidRDefault="004F6D42" w:rsidP="00A47917">
      <w:pPr>
        <w:rPr>
          <w:rFonts w:ascii="Aptos Display" w:hAnsi="Aptos Display" w:cs="Times New Roman"/>
          <w:szCs w:val="24"/>
        </w:rPr>
      </w:pPr>
    </w:p>
    <w:p w14:paraId="1750C053" w14:textId="26C08724" w:rsidR="004F6D42" w:rsidRPr="006B01CB" w:rsidRDefault="004F6D42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Login if required.</w:t>
      </w:r>
    </w:p>
    <w:p w14:paraId="398A5301" w14:textId="77777777" w:rsidR="004F6D42" w:rsidRPr="006B01CB" w:rsidRDefault="004F6D42" w:rsidP="00A47917">
      <w:pPr>
        <w:rPr>
          <w:rFonts w:ascii="Aptos Display" w:hAnsi="Aptos Display" w:cs="Times New Roman"/>
          <w:szCs w:val="24"/>
        </w:rPr>
      </w:pPr>
    </w:p>
    <w:p w14:paraId="6EFD4874" w14:textId="448883D8" w:rsidR="003F4E56" w:rsidRPr="006B01CB" w:rsidRDefault="00806F4E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On the left navigation panel click </w:t>
      </w:r>
      <w:r w:rsidR="005E6A6D" w:rsidRPr="006B01CB">
        <w:rPr>
          <w:rFonts w:ascii="Aptos Display" w:hAnsi="Aptos Display" w:cs="Times New Roman"/>
          <w:b/>
          <w:bCs/>
          <w:szCs w:val="24"/>
        </w:rPr>
        <w:t>Gems</w:t>
      </w:r>
      <w:r w:rsidR="002F7795" w:rsidRPr="006B01CB">
        <w:rPr>
          <w:rFonts w:ascii="Aptos Display" w:hAnsi="Aptos Display" w:cs="Times New Roman"/>
          <w:b/>
          <w:bCs/>
          <w:szCs w:val="24"/>
        </w:rPr>
        <w:t xml:space="preserve"> </w:t>
      </w:r>
    </w:p>
    <w:p w14:paraId="05D17392" w14:textId="77777777" w:rsidR="003F4E56" w:rsidRPr="006B01CB" w:rsidRDefault="003F4E56" w:rsidP="003F4E56">
      <w:pPr>
        <w:pStyle w:val="ListParagraph"/>
        <w:rPr>
          <w:rFonts w:ascii="Aptos Display" w:hAnsi="Aptos Display" w:cs="Times New Roman"/>
          <w:b/>
          <w:bCs/>
          <w:szCs w:val="24"/>
        </w:rPr>
      </w:pPr>
    </w:p>
    <w:p w14:paraId="6F2A83F3" w14:textId="6CA9AE16" w:rsidR="00806F4E" w:rsidRPr="006B01CB" w:rsidRDefault="002F7795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Scroll down</w:t>
      </w:r>
      <w:r w:rsidR="003F4E56" w:rsidRPr="006B01CB">
        <w:rPr>
          <w:rFonts w:ascii="Aptos Display" w:hAnsi="Aptos Display" w:cs="Times New Roman"/>
          <w:szCs w:val="24"/>
        </w:rPr>
        <w:t xml:space="preserve"> to Gem Manager</w:t>
      </w:r>
    </w:p>
    <w:p w14:paraId="48D83782" w14:textId="77777777" w:rsidR="00EC506C" w:rsidRPr="006B01CB" w:rsidRDefault="00EC506C" w:rsidP="00A47917">
      <w:pPr>
        <w:rPr>
          <w:rFonts w:ascii="Aptos Display" w:hAnsi="Aptos Display" w:cs="Times New Roman"/>
          <w:szCs w:val="24"/>
        </w:rPr>
      </w:pPr>
    </w:p>
    <w:p w14:paraId="1B6EC902" w14:textId="5BCC9701" w:rsidR="00EC506C" w:rsidRPr="006B01CB" w:rsidRDefault="00EC506C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The following screen will be displayed:</w:t>
      </w:r>
    </w:p>
    <w:p w14:paraId="7DCC892A" w14:textId="785BC11B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7A831FAD" w14:textId="6D59B89E" w:rsidR="005E6A6D" w:rsidRPr="006B01CB" w:rsidRDefault="008F0618" w:rsidP="008F0618">
      <w:pPr>
        <w:jc w:val="center"/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drawing>
          <wp:inline distT="0" distB="0" distL="0" distR="0" wp14:anchorId="260C678E" wp14:editId="7402BE77">
            <wp:extent cx="5749077" cy="2854850"/>
            <wp:effectExtent l="190500" t="190500" r="194945" b="193675"/>
            <wp:docPr id="141132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067" cy="2864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370A47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1410365B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60650E0D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5FA65267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3D670DB4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5F58E57E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06132026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6EE432C6" w14:textId="4F2EF383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26C82CC2" w14:textId="7777777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3C791CDB" w14:textId="544DF297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0A8A9939" w14:textId="26E02A2A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5922AB1E" w14:textId="1A44EB6D" w:rsidR="00822450" w:rsidRPr="006B01CB" w:rsidRDefault="00822450" w:rsidP="00822450">
      <w:pPr>
        <w:rPr>
          <w:rFonts w:ascii="Aptos Display" w:hAnsi="Aptos Display" w:cs="Times New Roman"/>
          <w:szCs w:val="24"/>
        </w:rPr>
      </w:pPr>
    </w:p>
    <w:p w14:paraId="2DA14EF7" w14:textId="774EE64B" w:rsidR="00822450" w:rsidRPr="006B01CB" w:rsidRDefault="00822450" w:rsidP="00822450">
      <w:pPr>
        <w:pStyle w:val="ListParagraph"/>
        <w:rPr>
          <w:rFonts w:ascii="Aptos Display" w:hAnsi="Aptos Display" w:cs="Times New Roman"/>
          <w:szCs w:val="24"/>
        </w:rPr>
      </w:pPr>
    </w:p>
    <w:p w14:paraId="7D281248" w14:textId="348EBCCB" w:rsidR="00822450" w:rsidRPr="006B01CB" w:rsidRDefault="00822450" w:rsidP="00822450">
      <w:pPr>
        <w:ind w:left="360"/>
        <w:rPr>
          <w:rFonts w:ascii="Aptos Display" w:hAnsi="Aptos Display" w:cs="Times New Roman"/>
          <w:szCs w:val="24"/>
        </w:rPr>
      </w:pPr>
    </w:p>
    <w:p w14:paraId="3F05C700" w14:textId="0294CB69" w:rsidR="00822450" w:rsidRPr="006B01CB" w:rsidRDefault="00822450" w:rsidP="00822450">
      <w:pPr>
        <w:pStyle w:val="ListParagraph"/>
        <w:rPr>
          <w:rFonts w:ascii="Aptos Display" w:hAnsi="Aptos Display" w:cs="Times New Roman"/>
          <w:szCs w:val="24"/>
        </w:rPr>
      </w:pPr>
    </w:p>
    <w:p w14:paraId="5E37600E" w14:textId="4DF91ADE" w:rsidR="005E6A6D" w:rsidRPr="006B01CB" w:rsidRDefault="005E6A6D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proofErr w:type="gramStart"/>
      <w:r w:rsidRPr="006B01CB">
        <w:rPr>
          <w:rFonts w:ascii="Aptos Display" w:hAnsi="Aptos Display" w:cs="Times New Roman"/>
          <w:szCs w:val="24"/>
        </w:rPr>
        <w:lastRenderedPageBreak/>
        <w:t xml:space="preserve">Click </w:t>
      </w:r>
      <w:r w:rsidRPr="006B01CB">
        <w:rPr>
          <w:rFonts w:ascii="Aptos Display" w:hAnsi="Aptos Display" w:cs="Times New Roman"/>
          <w:b/>
          <w:bCs/>
          <w:szCs w:val="24"/>
        </w:rPr>
        <w:t xml:space="preserve"> </w:t>
      </w:r>
      <w:r w:rsidR="003F4E56" w:rsidRPr="006B01CB">
        <w:rPr>
          <w:rFonts w:ascii="Aptos Display" w:hAnsi="Aptos Display" w:cs="Times New Roman"/>
          <w:b/>
          <w:bCs/>
          <w:szCs w:val="24"/>
        </w:rPr>
        <w:t>“</w:t>
      </w:r>
      <w:proofErr w:type="gramEnd"/>
      <w:r w:rsidRPr="006B01CB">
        <w:rPr>
          <w:rFonts w:ascii="Aptos Display" w:hAnsi="Aptos Display" w:cs="Times New Roman"/>
          <w:b/>
          <w:bCs/>
          <w:szCs w:val="24"/>
        </w:rPr>
        <w:t xml:space="preserve">New </w:t>
      </w:r>
      <w:proofErr w:type="gramStart"/>
      <w:r w:rsidRPr="006B01CB">
        <w:rPr>
          <w:rFonts w:ascii="Aptos Display" w:hAnsi="Aptos Display" w:cs="Times New Roman"/>
          <w:b/>
          <w:bCs/>
          <w:szCs w:val="24"/>
        </w:rPr>
        <w:t>Gem</w:t>
      </w:r>
      <w:r w:rsidR="003F4E56" w:rsidRPr="006B01CB">
        <w:rPr>
          <w:rFonts w:ascii="Aptos Display" w:hAnsi="Aptos Display" w:cs="Times New Roman"/>
          <w:b/>
          <w:bCs/>
          <w:szCs w:val="24"/>
        </w:rPr>
        <w:t>”</w:t>
      </w:r>
      <w:r w:rsidRPr="006B01CB">
        <w:rPr>
          <w:rFonts w:ascii="Aptos Display" w:hAnsi="Aptos Display" w:cs="Times New Roman"/>
          <w:szCs w:val="24"/>
        </w:rPr>
        <w:t xml:space="preserve">  button</w:t>
      </w:r>
      <w:proofErr w:type="gramEnd"/>
      <w:r w:rsidRPr="006B01CB">
        <w:rPr>
          <w:rFonts w:ascii="Aptos Display" w:hAnsi="Aptos Display" w:cs="Times New Roman"/>
          <w:szCs w:val="24"/>
        </w:rPr>
        <w:t xml:space="preserve">. In the new screen that appears, you will see the </w:t>
      </w:r>
      <w:r w:rsidRPr="006B01CB">
        <w:rPr>
          <w:rFonts w:ascii="Aptos Display" w:hAnsi="Aptos Display" w:cs="Times New Roman"/>
          <w:b/>
          <w:bCs/>
          <w:szCs w:val="24"/>
        </w:rPr>
        <w:t xml:space="preserve">New Gem </w:t>
      </w:r>
      <w:r w:rsidRPr="006B01CB">
        <w:rPr>
          <w:rFonts w:ascii="Aptos Display" w:hAnsi="Aptos Display" w:cs="Times New Roman"/>
          <w:szCs w:val="24"/>
        </w:rPr>
        <w:t>panel:</w:t>
      </w:r>
    </w:p>
    <w:p w14:paraId="345DF52A" w14:textId="0F95E44B" w:rsidR="00C6284C" w:rsidRPr="006B01CB" w:rsidRDefault="00FD068D" w:rsidP="009B6BE1">
      <w:pPr>
        <w:ind w:left="360"/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64BD56" wp14:editId="4473E924">
                <wp:simplePos x="0" y="0"/>
                <wp:positionH relativeFrom="column">
                  <wp:posOffset>941594</wp:posOffset>
                </wp:positionH>
                <wp:positionV relativeFrom="paragraph">
                  <wp:posOffset>439724</wp:posOffset>
                </wp:positionV>
                <wp:extent cx="2274073" cy="1820849"/>
                <wp:effectExtent l="0" t="0" r="12065" b="27305"/>
                <wp:wrapNone/>
                <wp:docPr id="9010645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073" cy="1820849"/>
                        </a:xfrm>
                        <a:prstGeom prst="rect">
                          <a:avLst/>
                        </a:prstGeom>
                        <a:noFill/>
                        <a:ln w="19050" cmpd="dbl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974C7" id="Rectangle 6" o:spid="_x0000_s1026" style="position:absolute;margin-left:74.15pt;margin-top:34.6pt;width:179.05pt;height:14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" filled="f" strokecolor="#e00" strokeweight="1.5pt">
                <v:stroke linestyle="thinThin"/>
              </v:rect>
            </w:pict>
          </mc:Fallback>
        </mc:AlternateContent>
      </w:r>
      <w:r w:rsidR="005E6A6D" w:rsidRPr="006B01CB">
        <w:rPr>
          <w:rFonts w:ascii="Aptos Display" w:hAnsi="Aptos Display" w:cs="Times New Roman"/>
          <w:szCs w:val="24"/>
        </w:rPr>
        <w:t xml:space="preserve">           </w:t>
      </w:r>
      <w:r w:rsidRPr="006B01CB">
        <w:rPr>
          <w:rFonts w:ascii="Aptos Display" w:hAnsi="Aptos Display"/>
          <w:noProof/>
        </w:rPr>
        <w:drawing>
          <wp:inline distT="0" distB="0" distL="0" distR="0" wp14:anchorId="3029A3B9" wp14:editId="32D4F8CD">
            <wp:extent cx="4205948" cy="2109084"/>
            <wp:effectExtent l="190500" t="190500" r="194945" b="196215"/>
            <wp:docPr id="40248526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5260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3519" cy="2122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CF6D39" w14:textId="77777777" w:rsidR="006B01CB" w:rsidRDefault="005E6A6D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Move to the top of the panel and give </w:t>
      </w:r>
      <w:r w:rsidR="00806F4E" w:rsidRPr="006B01CB">
        <w:rPr>
          <w:rFonts w:ascii="Aptos Display" w:hAnsi="Aptos Display" w:cs="Times New Roman"/>
          <w:szCs w:val="24"/>
        </w:rPr>
        <w:t xml:space="preserve">your </w:t>
      </w:r>
      <w:r w:rsidRPr="006B01CB">
        <w:rPr>
          <w:rFonts w:ascii="Aptos Display" w:hAnsi="Aptos Display" w:cs="Times New Roman"/>
          <w:szCs w:val="24"/>
        </w:rPr>
        <w:t>new</w:t>
      </w:r>
      <w:r w:rsidR="00806F4E" w:rsidRPr="006B01CB">
        <w:rPr>
          <w:rFonts w:ascii="Aptos Display" w:hAnsi="Aptos Display" w:cs="Times New Roman"/>
          <w:szCs w:val="24"/>
        </w:rPr>
        <w:t xml:space="preserve"> </w:t>
      </w:r>
      <w:r w:rsidRPr="006B01CB">
        <w:rPr>
          <w:rFonts w:ascii="Aptos Display" w:hAnsi="Aptos Display" w:cs="Times New Roman"/>
          <w:szCs w:val="24"/>
        </w:rPr>
        <w:t>Gem</w:t>
      </w:r>
      <w:r w:rsidR="00806F4E" w:rsidRPr="006B01CB">
        <w:rPr>
          <w:rFonts w:ascii="Aptos Display" w:hAnsi="Aptos Display" w:cs="Times New Roman"/>
          <w:szCs w:val="24"/>
        </w:rPr>
        <w:t xml:space="preserve"> a </w:t>
      </w:r>
    </w:p>
    <w:p w14:paraId="1B84D07D" w14:textId="11441437" w:rsidR="006B01CB" w:rsidRDefault="00F446C9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proofErr w:type="gramStart"/>
      <w:r w:rsidRPr="006B01CB">
        <w:rPr>
          <w:rFonts w:ascii="Aptos Display" w:hAnsi="Aptos Display" w:cs="Times New Roman"/>
          <w:b/>
          <w:bCs/>
          <w:szCs w:val="24"/>
        </w:rPr>
        <w:t>Name</w:t>
      </w:r>
      <w:r w:rsidR="00806F4E" w:rsidRPr="006B01CB">
        <w:rPr>
          <w:rFonts w:ascii="Aptos Display" w:hAnsi="Aptos Display" w:cs="Times New Roman"/>
          <w:szCs w:val="24"/>
        </w:rPr>
        <w:t xml:space="preserve"> </w:t>
      </w:r>
      <w:r w:rsidR="006B01CB">
        <w:rPr>
          <w:rFonts w:ascii="Aptos Display" w:hAnsi="Aptos Display" w:cs="Times New Roman"/>
          <w:szCs w:val="24"/>
        </w:rPr>
        <w:t>:</w:t>
      </w:r>
      <w:proofErr w:type="gramEnd"/>
      <w:r w:rsidR="006B01CB">
        <w:rPr>
          <w:rFonts w:ascii="Aptos Display" w:hAnsi="Aptos Display" w:cs="Times New Roman"/>
          <w:szCs w:val="24"/>
        </w:rPr>
        <w:t xml:space="preserve"> Any Name </w:t>
      </w:r>
      <w:r w:rsidR="00806F4E" w:rsidRPr="006B01CB">
        <w:rPr>
          <w:rFonts w:ascii="Aptos Display" w:hAnsi="Aptos Display" w:cs="Times New Roman"/>
          <w:szCs w:val="24"/>
        </w:rPr>
        <w:t xml:space="preserve">e.g. Beethoven </w:t>
      </w:r>
      <w:r w:rsidR="00322BC0" w:rsidRPr="006B01CB">
        <w:rPr>
          <w:rFonts w:ascii="Aptos Display" w:hAnsi="Aptos Display" w:cs="Times New Roman"/>
          <w:szCs w:val="24"/>
        </w:rPr>
        <w:t>Guru</w:t>
      </w:r>
      <w:r w:rsidR="00806F4E" w:rsidRPr="006B01CB">
        <w:rPr>
          <w:rFonts w:ascii="Aptos Display" w:hAnsi="Aptos Display" w:cs="Times New Roman"/>
          <w:szCs w:val="24"/>
        </w:rPr>
        <w:t xml:space="preserve"> </w:t>
      </w:r>
    </w:p>
    <w:p w14:paraId="4D4FA168" w14:textId="6F9E0077" w:rsidR="00806F4E" w:rsidRPr="006B01CB" w:rsidRDefault="006B01CB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b/>
          <w:bCs/>
          <w:szCs w:val="24"/>
        </w:rPr>
        <w:t>Description</w:t>
      </w:r>
      <w:r w:rsidR="00806F4E" w:rsidRPr="006B01CB">
        <w:rPr>
          <w:rFonts w:ascii="Aptos Display" w:hAnsi="Aptos Display" w:cs="Times New Roman"/>
          <w:szCs w:val="24"/>
        </w:rPr>
        <w:t xml:space="preserve"> “</w:t>
      </w:r>
      <w:r w:rsidR="005E6A6D" w:rsidRPr="006B01CB">
        <w:rPr>
          <w:rFonts w:ascii="Aptos Display" w:hAnsi="Aptos Display" w:cs="Times New Roman"/>
          <w:i/>
          <w:iCs/>
          <w:szCs w:val="24"/>
        </w:rPr>
        <w:t>T</w:t>
      </w:r>
      <w:r w:rsidR="00806F4E" w:rsidRPr="006B01CB">
        <w:rPr>
          <w:rFonts w:ascii="Aptos Display" w:hAnsi="Aptos Display" w:cs="Times New Roman"/>
          <w:i/>
          <w:iCs/>
          <w:szCs w:val="24"/>
        </w:rPr>
        <w:t xml:space="preserve">his chatbot answers </w:t>
      </w:r>
      <w:r w:rsidR="005E6A6D" w:rsidRPr="006B01CB">
        <w:rPr>
          <w:rFonts w:ascii="Aptos Display" w:hAnsi="Aptos Display" w:cs="Times New Roman"/>
          <w:i/>
          <w:iCs/>
          <w:szCs w:val="24"/>
        </w:rPr>
        <w:t>questions</w:t>
      </w:r>
      <w:r w:rsidR="00806F4E" w:rsidRPr="006B01CB">
        <w:rPr>
          <w:rFonts w:ascii="Aptos Display" w:hAnsi="Aptos Display" w:cs="Times New Roman"/>
          <w:i/>
          <w:iCs/>
          <w:szCs w:val="24"/>
        </w:rPr>
        <w:t xml:space="preserve"> about Beethoven</w:t>
      </w:r>
      <w:r w:rsidR="00806F4E" w:rsidRPr="006B01CB">
        <w:rPr>
          <w:rFonts w:ascii="Aptos Display" w:hAnsi="Aptos Display" w:cs="Times New Roman"/>
          <w:szCs w:val="24"/>
        </w:rPr>
        <w:t>”</w:t>
      </w:r>
      <w:r w:rsidR="005E6A6D" w:rsidRPr="006B01CB">
        <w:rPr>
          <w:rFonts w:ascii="Aptos Display" w:hAnsi="Aptos Display" w:cs="Times New Roman"/>
          <w:szCs w:val="24"/>
        </w:rPr>
        <w:t>.</w:t>
      </w:r>
    </w:p>
    <w:p w14:paraId="43ACA559" w14:textId="2C63D98E" w:rsidR="005E6A6D" w:rsidRPr="006B01CB" w:rsidRDefault="00F446C9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b/>
          <w:bCs/>
          <w:szCs w:val="24"/>
        </w:rPr>
        <w:t>Instructions</w:t>
      </w:r>
      <w:r w:rsidRPr="006B01CB">
        <w:rPr>
          <w:rFonts w:ascii="Aptos Display" w:hAnsi="Aptos Display" w:cs="Times New Roman"/>
          <w:szCs w:val="24"/>
        </w:rPr>
        <w:t xml:space="preserve"> box</w:t>
      </w:r>
      <w:r w:rsidR="005E6A6D" w:rsidRPr="006B01CB">
        <w:rPr>
          <w:rFonts w:ascii="Aptos Display" w:hAnsi="Aptos Display" w:cs="Times New Roman"/>
          <w:szCs w:val="24"/>
        </w:rPr>
        <w:t>:</w:t>
      </w:r>
    </w:p>
    <w:p w14:paraId="0DBCF414" w14:textId="77777777" w:rsidR="005E6A6D" w:rsidRPr="006B01CB" w:rsidRDefault="005E6A6D" w:rsidP="005E6A6D">
      <w:pPr>
        <w:rPr>
          <w:rFonts w:ascii="Aptos Display" w:hAnsi="Aptos Display" w:cs="Times New Roman"/>
          <w:szCs w:val="24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9003"/>
      </w:tblGrid>
      <w:tr w:rsidR="005E6A6D" w:rsidRPr="006B01CB" w14:paraId="37BDF36B" w14:textId="77777777" w:rsidTr="005E6A6D">
        <w:tc>
          <w:tcPr>
            <w:tcW w:w="9003" w:type="dxa"/>
          </w:tcPr>
          <w:p w14:paraId="0EED1150" w14:textId="5CECF9C6" w:rsidR="005E6A6D" w:rsidRPr="006B01CB" w:rsidRDefault="005E6A6D" w:rsidP="006B01CB">
            <w:pPr>
              <w:pStyle w:val="ListParagraph"/>
              <w:rPr>
                <w:rFonts w:ascii="Aptos Display" w:hAnsi="Aptos Display" w:cs="Times New Roman"/>
                <w:i/>
                <w:iCs/>
                <w:szCs w:val="24"/>
              </w:rPr>
            </w:pPr>
            <w:r w:rsidRPr="006B01CB">
              <w:rPr>
                <w:rFonts w:ascii="Aptos Display" w:hAnsi="Aptos Display" w:cs="Times New Roman"/>
                <w:i/>
                <w:iCs/>
                <w:color w:val="2F5496" w:themeColor="accent5" w:themeShade="BF"/>
                <w:szCs w:val="24"/>
              </w:rPr>
              <w:t xml:space="preserve">You are an expert in all things about Beethoven. When asked any question about Beethoven, your answers MUST be based only on </w:t>
            </w:r>
            <w:r w:rsidR="009E6EB5" w:rsidRPr="006B01CB">
              <w:rPr>
                <w:rFonts w:ascii="Aptos Display" w:hAnsi="Aptos Display" w:cs="Times New Roman"/>
                <w:i/>
                <w:iCs/>
                <w:color w:val="2F5496" w:themeColor="accent5" w:themeShade="BF"/>
                <w:szCs w:val="24"/>
              </w:rPr>
              <w:t>uploaded file</w:t>
            </w:r>
            <w:r w:rsidRPr="006B01CB">
              <w:rPr>
                <w:rFonts w:ascii="Aptos Display" w:hAnsi="Aptos Display" w:cs="Times New Roman"/>
                <w:i/>
                <w:iCs/>
                <w:color w:val="2F5496" w:themeColor="accent5" w:themeShade="BF"/>
                <w:szCs w:val="24"/>
              </w:rPr>
              <w:t>.  DO NOT use any other source for context. DO NOT search the web for answers.</w:t>
            </w:r>
          </w:p>
        </w:tc>
      </w:tr>
    </w:tbl>
    <w:p w14:paraId="19E54768" w14:textId="77777777" w:rsidR="005E6A6D" w:rsidRPr="006B01CB" w:rsidRDefault="005E6A6D" w:rsidP="005E6A6D">
      <w:pPr>
        <w:rPr>
          <w:rFonts w:ascii="Aptos Display" w:hAnsi="Aptos Display" w:cs="Times New Roman"/>
          <w:szCs w:val="24"/>
        </w:rPr>
      </w:pPr>
    </w:p>
    <w:p w14:paraId="412E9E59" w14:textId="1207808D" w:rsidR="007E70E9" w:rsidRPr="006B01CB" w:rsidRDefault="007E70E9" w:rsidP="006B01CB">
      <w:pPr>
        <w:pStyle w:val="ListParagraph"/>
        <w:jc w:val="center"/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/>
          <w:noProof/>
        </w:rPr>
        <w:drawing>
          <wp:inline distT="0" distB="0" distL="0" distR="0" wp14:anchorId="44DB5573" wp14:editId="085DBD2D">
            <wp:extent cx="3236512" cy="3534038"/>
            <wp:effectExtent l="190500" t="190500" r="193040" b="180975"/>
            <wp:docPr id="188144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4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512" cy="35340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403F40" w14:textId="77777777" w:rsidR="007855B3" w:rsidRPr="006B01CB" w:rsidRDefault="007855B3" w:rsidP="007855B3">
      <w:pPr>
        <w:rPr>
          <w:rFonts w:ascii="Aptos Display" w:hAnsi="Aptos Display" w:cs="Times New Roman"/>
          <w:szCs w:val="24"/>
        </w:rPr>
      </w:pPr>
    </w:p>
    <w:p w14:paraId="19A49F3F" w14:textId="77777777" w:rsidR="007855B3" w:rsidRPr="006B01CB" w:rsidRDefault="007855B3" w:rsidP="007855B3">
      <w:pPr>
        <w:rPr>
          <w:rFonts w:ascii="Aptos Display" w:hAnsi="Aptos Display" w:cs="Times New Roman"/>
          <w:szCs w:val="24"/>
        </w:rPr>
      </w:pPr>
    </w:p>
    <w:p w14:paraId="0B5D8737" w14:textId="77777777" w:rsidR="007855B3" w:rsidRPr="006B01CB" w:rsidRDefault="007855B3" w:rsidP="007855B3">
      <w:pPr>
        <w:rPr>
          <w:rFonts w:ascii="Aptos Display" w:hAnsi="Aptos Display" w:cs="Times New Roman"/>
          <w:szCs w:val="24"/>
        </w:rPr>
      </w:pPr>
    </w:p>
    <w:p w14:paraId="3FE4A2D0" w14:textId="77777777" w:rsidR="007855B3" w:rsidRPr="006B01CB" w:rsidRDefault="007855B3" w:rsidP="007855B3">
      <w:pPr>
        <w:rPr>
          <w:rFonts w:ascii="Aptos Display" w:hAnsi="Aptos Display" w:cs="Times New Roman"/>
          <w:szCs w:val="24"/>
        </w:rPr>
      </w:pPr>
    </w:p>
    <w:p w14:paraId="5814B728" w14:textId="77777777" w:rsidR="007855B3" w:rsidRPr="006B01CB" w:rsidRDefault="007855B3" w:rsidP="007855B3">
      <w:pPr>
        <w:rPr>
          <w:rFonts w:ascii="Aptos Display" w:hAnsi="Aptos Display" w:cs="Times New Roman"/>
          <w:szCs w:val="24"/>
        </w:rPr>
      </w:pPr>
    </w:p>
    <w:p w14:paraId="7408C829" w14:textId="77777777" w:rsidR="00F446C9" w:rsidRPr="006B01CB" w:rsidRDefault="00F446C9" w:rsidP="005E6A6D">
      <w:pPr>
        <w:rPr>
          <w:rFonts w:ascii="Aptos Display" w:hAnsi="Aptos Display" w:cs="Times New Roman"/>
          <w:szCs w:val="24"/>
        </w:rPr>
      </w:pPr>
    </w:p>
    <w:p w14:paraId="1355B4C5" w14:textId="1A16C194" w:rsidR="00F446C9" w:rsidRPr="006B01CB" w:rsidRDefault="00F446C9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I</w:t>
      </w:r>
      <w:r w:rsidR="00C6284C" w:rsidRPr="006B01CB">
        <w:rPr>
          <w:rFonts w:ascii="Aptos Display" w:hAnsi="Aptos Display" w:cs="Times New Roman"/>
          <w:szCs w:val="24"/>
        </w:rPr>
        <w:t xml:space="preserve">n the </w:t>
      </w:r>
      <w:r w:rsidR="00C6284C" w:rsidRPr="006B01CB">
        <w:rPr>
          <w:rFonts w:ascii="Aptos Display" w:hAnsi="Aptos Display" w:cs="Times New Roman"/>
          <w:b/>
          <w:bCs/>
          <w:szCs w:val="24"/>
        </w:rPr>
        <w:t>Knowledge</w:t>
      </w:r>
      <w:r w:rsidR="00C6284C" w:rsidRPr="006B01CB">
        <w:rPr>
          <w:rFonts w:ascii="Aptos Display" w:hAnsi="Aptos Display" w:cs="Times New Roman"/>
          <w:szCs w:val="24"/>
        </w:rPr>
        <w:t xml:space="preserve"> box, click the + icon to upload the </w:t>
      </w:r>
      <w:r w:rsidR="00C6284C" w:rsidRPr="006B01CB">
        <w:rPr>
          <w:rFonts w:ascii="Aptos Display" w:hAnsi="Aptos Display" w:cs="Times New Roman"/>
          <w:b/>
          <w:bCs/>
          <w:i/>
          <w:iCs/>
          <w:color w:val="C00000"/>
          <w:szCs w:val="24"/>
        </w:rPr>
        <w:t>Beethoven</w:t>
      </w:r>
      <w:r w:rsidR="00D74F8B" w:rsidRPr="006B01CB">
        <w:rPr>
          <w:rFonts w:ascii="Aptos Display" w:hAnsi="Aptos Display" w:cs="Times New Roman"/>
          <w:b/>
          <w:bCs/>
          <w:i/>
          <w:iCs/>
          <w:color w:val="C00000"/>
          <w:szCs w:val="24"/>
        </w:rPr>
        <w:t>-1</w:t>
      </w:r>
      <w:r w:rsidR="00C6284C" w:rsidRPr="006B01CB">
        <w:rPr>
          <w:rFonts w:ascii="Aptos Display" w:hAnsi="Aptos Display" w:cs="Times New Roman"/>
          <w:b/>
          <w:bCs/>
          <w:i/>
          <w:iCs/>
          <w:color w:val="C00000"/>
          <w:szCs w:val="24"/>
        </w:rPr>
        <w:t>.docx</w:t>
      </w:r>
      <w:r w:rsidR="00C6284C" w:rsidRPr="006B01CB">
        <w:rPr>
          <w:rFonts w:ascii="Aptos Display" w:hAnsi="Aptos Display" w:cs="Times New Roman"/>
          <w:szCs w:val="24"/>
        </w:rPr>
        <w:t xml:space="preserve"> file to the Gem.</w:t>
      </w:r>
    </w:p>
    <w:p w14:paraId="7D152BA8" w14:textId="77777777" w:rsidR="00F446C9" w:rsidRPr="006B01CB" w:rsidRDefault="00F446C9" w:rsidP="005E6A6D">
      <w:pPr>
        <w:rPr>
          <w:rFonts w:ascii="Aptos Display" w:hAnsi="Aptos Display" w:cs="Times New Roman"/>
          <w:szCs w:val="24"/>
        </w:rPr>
      </w:pPr>
    </w:p>
    <w:p w14:paraId="3A247F57" w14:textId="6ABAD3D9" w:rsidR="005E6A6D" w:rsidRPr="006B01CB" w:rsidRDefault="00277D2B" w:rsidP="00277D2B">
      <w:pPr>
        <w:jc w:val="center"/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/>
        </w:rPr>
        <w:drawing>
          <wp:inline distT="0" distB="0" distL="0" distR="0" wp14:anchorId="0BF0C621" wp14:editId="4774322B">
            <wp:extent cx="4058625" cy="1089328"/>
            <wp:effectExtent l="0" t="0" r="0" b="0"/>
            <wp:docPr id="12328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9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231" cy="10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3E45" w14:textId="77777777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3D566202" w14:textId="77777777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5E87915D" w14:textId="7A21E191" w:rsidR="00806F4E" w:rsidRPr="006B01CB" w:rsidRDefault="00C6284C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After the file </w:t>
      </w:r>
      <w:r w:rsidR="008D4F99" w:rsidRPr="006B01CB">
        <w:rPr>
          <w:rFonts w:ascii="Aptos Display" w:hAnsi="Aptos Display" w:cs="Times New Roman"/>
          <w:szCs w:val="24"/>
        </w:rPr>
        <w:t>has been</w:t>
      </w:r>
      <w:r w:rsidRPr="006B01CB">
        <w:rPr>
          <w:rFonts w:ascii="Aptos Display" w:hAnsi="Aptos Display" w:cs="Times New Roman"/>
          <w:szCs w:val="24"/>
        </w:rPr>
        <w:t xml:space="preserve"> uploaded, click the </w:t>
      </w:r>
      <w:r w:rsidRPr="006B01CB">
        <w:rPr>
          <w:rFonts w:ascii="Aptos Display" w:hAnsi="Aptos Display" w:cs="Times New Roman"/>
          <w:b/>
          <w:bCs/>
          <w:szCs w:val="24"/>
        </w:rPr>
        <w:t>Save</w:t>
      </w:r>
      <w:r w:rsidRPr="006B01CB">
        <w:rPr>
          <w:rFonts w:ascii="Aptos Display" w:hAnsi="Aptos Display" w:cs="Times New Roman"/>
          <w:szCs w:val="24"/>
        </w:rPr>
        <w:t xml:space="preserve"> button near the top right of the screen.</w:t>
      </w:r>
    </w:p>
    <w:p w14:paraId="77A8CC9A" w14:textId="77777777" w:rsidR="00C6284C" w:rsidRPr="006B01CB" w:rsidRDefault="00C6284C" w:rsidP="00A47917">
      <w:pPr>
        <w:rPr>
          <w:rFonts w:ascii="Aptos Display" w:hAnsi="Aptos Display" w:cs="Times New Roman"/>
          <w:szCs w:val="24"/>
        </w:rPr>
      </w:pPr>
    </w:p>
    <w:p w14:paraId="1969669F" w14:textId="7A7B9D79" w:rsidR="00C6284C" w:rsidRPr="006B01CB" w:rsidRDefault="00C6284C" w:rsidP="00660A06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Click the </w:t>
      </w:r>
      <w:r w:rsidRPr="006B01CB">
        <w:rPr>
          <w:rFonts w:ascii="Aptos Display" w:hAnsi="Aptos Display" w:cs="Times New Roman"/>
          <w:b/>
          <w:bCs/>
          <w:szCs w:val="24"/>
        </w:rPr>
        <w:t>Start Chat</w:t>
      </w:r>
      <w:r w:rsidRPr="006B01CB">
        <w:rPr>
          <w:rFonts w:ascii="Aptos Display" w:hAnsi="Aptos Display" w:cs="Times New Roman"/>
          <w:szCs w:val="24"/>
        </w:rPr>
        <w:t xml:space="preserve"> button in the </w:t>
      </w:r>
      <w:proofErr w:type="gramStart"/>
      <w:r w:rsidRPr="006B01CB">
        <w:rPr>
          <w:rFonts w:ascii="Aptos Display" w:hAnsi="Aptos Display" w:cs="Times New Roman"/>
          <w:szCs w:val="24"/>
        </w:rPr>
        <w:t>pop up</w:t>
      </w:r>
      <w:proofErr w:type="gramEnd"/>
      <w:r w:rsidRPr="006B01CB">
        <w:rPr>
          <w:rFonts w:ascii="Aptos Display" w:hAnsi="Aptos Display" w:cs="Times New Roman"/>
          <w:szCs w:val="24"/>
        </w:rPr>
        <w:t xml:space="preserve"> dialog box.</w:t>
      </w:r>
    </w:p>
    <w:p w14:paraId="1E28230A" w14:textId="73F44099" w:rsidR="00806F4E" w:rsidRPr="006B01CB" w:rsidRDefault="00806F4E" w:rsidP="00660A06">
      <w:pPr>
        <w:ind w:firstLine="645"/>
        <w:rPr>
          <w:rFonts w:ascii="Aptos Display" w:hAnsi="Aptos Display" w:cs="Times New Roman"/>
          <w:szCs w:val="24"/>
        </w:rPr>
      </w:pPr>
    </w:p>
    <w:p w14:paraId="6B186EA5" w14:textId="2B7BB4A1" w:rsidR="004261BB" w:rsidRPr="006B01CB" w:rsidRDefault="00806F4E" w:rsidP="00822450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Ask it the question: “</w:t>
      </w:r>
      <w:r w:rsidR="00E76E82" w:rsidRPr="006B01CB">
        <w:rPr>
          <w:rFonts w:ascii="Aptos Display" w:hAnsi="Aptos Display" w:cs="Times New Roman"/>
          <w:szCs w:val="24"/>
        </w:rPr>
        <w:t>Whe</w:t>
      </w:r>
      <w:r w:rsidR="005A0FA9" w:rsidRPr="006B01CB">
        <w:rPr>
          <w:rFonts w:ascii="Aptos Display" w:hAnsi="Aptos Display" w:cs="Times New Roman"/>
          <w:szCs w:val="24"/>
        </w:rPr>
        <w:t>n</w:t>
      </w:r>
      <w:r w:rsidR="00E76E82" w:rsidRPr="006B01CB">
        <w:rPr>
          <w:rFonts w:ascii="Aptos Display" w:hAnsi="Aptos Display" w:cs="Times New Roman"/>
          <w:szCs w:val="24"/>
        </w:rPr>
        <w:t xml:space="preserve"> was Beethoven Born</w:t>
      </w:r>
      <w:r w:rsidRPr="006B01CB">
        <w:rPr>
          <w:rFonts w:ascii="Aptos Display" w:hAnsi="Aptos Display" w:cs="Times New Roman"/>
          <w:szCs w:val="24"/>
        </w:rPr>
        <w:t>?”</w:t>
      </w:r>
      <w:r w:rsidR="00976F4E" w:rsidRPr="006B01CB">
        <w:rPr>
          <w:rFonts w:ascii="Aptos Display" w:hAnsi="Aptos Display" w:cs="Times New Roman"/>
          <w:szCs w:val="24"/>
        </w:rPr>
        <w:t xml:space="preserve"> </w:t>
      </w:r>
    </w:p>
    <w:p w14:paraId="34A09C9E" w14:textId="10A52215" w:rsidR="00976F4E" w:rsidRPr="006B01CB" w:rsidRDefault="00976F4E" w:rsidP="00822450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b/>
          <w:bCs/>
          <w:szCs w:val="24"/>
        </w:rPr>
      </w:pPr>
      <w:r w:rsidRPr="006B01CB">
        <w:rPr>
          <w:rFonts w:ascii="Aptos Display" w:hAnsi="Aptos Display" w:cs="Times New Roman"/>
          <w:b/>
          <w:bCs/>
          <w:szCs w:val="24"/>
        </w:rPr>
        <w:t>[take screenshot for uploading]</w:t>
      </w:r>
    </w:p>
    <w:p w14:paraId="154F12AF" w14:textId="09FD5B11" w:rsidR="00F01237" w:rsidRPr="006B01CB" w:rsidRDefault="00F01237" w:rsidP="00822450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Verify your answer by doing a separate google search</w:t>
      </w:r>
    </w:p>
    <w:p w14:paraId="7C252E56" w14:textId="7D4FB2DA" w:rsidR="00F01237" w:rsidRPr="006B01CB" w:rsidRDefault="00F01237" w:rsidP="00822450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You may notice that the answer in wrong.</w:t>
      </w:r>
    </w:p>
    <w:p w14:paraId="5AA09AE8" w14:textId="77777777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1B74667C" w14:textId="77777777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6E7E913C" w14:textId="596DAAC9" w:rsidR="00F01237" w:rsidRPr="006B01CB" w:rsidRDefault="00F01237" w:rsidP="00F01237">
      <w:pPr>
        <w:pStyle w:val="ListParagraph"/>
        <w:numPr>
          <w:ilvl w:val="0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 xml:space="preserve">Now </w:t>
      </w:r>
      <w:r w:rsidR="000005D8" w:rsidRPr="006B01CB">
        <w:rPr>
          <w:rFonts w:ascii="Aptos Display" w:hAnsi="Aptos Display" w:cs="Times New Roman"/>
          <w:szCs w:val="24"/>
        </w:rPr>
        <w:t xml:space="preserve">edit the Gem and remove the old file from knowledge base, and upload the file </w:t>
      </w:r>
    </w:p>
    <w:p w14:paraId="6C0AF53A" w14:textId="00D51290" w:rsidR="00A277C6" w:rsidRPr="006B01CB" w:rsidRDefault="00A277C6" w:rsidP="00A277C6">
      <w:pPr>
        <w:pStyle w:val="ListParagraph"/>
        <w:rPr>
          <w:rFonts w:ascii="Aptos Display" w:hAnsi="Aptos Display" w:cs="Times New Roman"/>
          <w:b/>
          <w:bCs/>
          <w:i/>
          <w:iCs/>
          <w:color w:val="C00000"/>
          <w:szCs w:val="24"/>
        </w:rPr>
      </w:pPr>
      <w:r w:rsidRPr="006B01CB">
        <w:rPr>
          <w:rFonts w:ascii="Aptos Display" w:hAnsi="Aptos Display" w:cs="Times New Roman"/>
          <w:b/>
          <w:bCs/>
          <w:i/>
          <w:iCs/>
          <w:color w:val="C00000"/>
          <w:szCs w:val="24"/>
        </w:rPr>
        <w:t xml:space="preserve">Beethoven-2.docx </w:t>
      </w:r>
    </w:p>
    <w:p w14:paraId="59633EBF" w14:textId="77777777" w:rsidR="00102203" w:rsidRPr="006B01CB" w:rsidRDefault="00102203" w:rsidP="00A277C6">
      <w:pPr>
        <w:pStyle w:val="ListParagraph"/>
        <w:rPr>
          <w:rFonts w:ascii="Aptos Display" w:hAnsi="Aptos Display" w:cs="Times New Roman"/>
          <w:b/>
          <w:bCs/>
          <w:i/>
          <w:iCs/>
          <w:color w:val="C00000"/>
          <w:szCs w:val="24"/>
        </w:rPr>
      </w:pPr>
    </w:p>
    <w:p w14:paraId="680C19BA" w14:textId="77777777" w:rsidR="00102203" w:rsidRPr="006B01CB" w:rsidRDefault="00102203" w:rsidP="00102203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Ask it the question: “When was Beethoven Born?”</w:t>
      </w:r>
    </w:p>
    <w:p w14:paraId="7F1006FF" w14:textId="10EA08ED" w:rsidR="00976F4E" w:rsidRPr="006B01CB" w:rsidRDefault="00976F4E" w:rsidP="00976F4E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b/>
          <w:bCs/>
          <w:szCs w:val="24"/>
        </w:rPr>
      </w:pPr>
      <w:r w:rsidRPr="006B01CB">
        <w:rPr>
          <w:rFonts w:ascii="Aptos Display" w:hAnsi="Aptos Display" w:cs="Times New Roman"/>
          <w:b/>
          <w:bCs/>
          <w:szCs w:val="24"/>
        </w:rPr>
        <w:t>[take screenshot for uploading]</w:t>
      </w:r>
    </w:p>
    <w:p w14:paraId="3343DB99" w14:textId="77777777" w:rsidR="00102203" w:rsidRPr="006B01CB" w:rsidRDefault="00102203" w:rsidP="00102203">
      <w:pPr>
        <w:pStyle w:val="ListParagraph"/>
        <w:numPr>
          <w:ilvl w:val="1"/>
          <w:numId w:val="17"/>
        </w:numPr>
        <w:rPr>
          <w:rFonts w:ascii="Aptos Display" w:hAnsi="Aptos Display" w:cs="Times New Roman"/>
          <w:szCs w:val="24"/>
        </w:rPr>
      </w:pPr>
      <w:r w:rsidRPr="006B01CB">
        <w:rPr>
          <w:rFonts w:ascii="Aptos Display" w:hAnsi="Aptos Display" w:cs="Times New Roman"/>
          <w:szCs w:val="24"/>
        </w:rPr>
        <w:t>Verify your answer by doing a separate google search</w:t>
      </w:r>
    </w:p>
    <w:p w14:paraId="59EA61EB" w14:textId="77777777" w:rsidR="00102203" w:rsidRPr="006B01CB" w:rsidRDefault="00102203" w:rsidP="00102203">
      <w:pPr>
        <w:rPr>
          <w:rFonts w:ascii="Aptos Display" w:hAnsi="Aptos Display" w:cs="Times New Roman"/>
          <w:szCs w:val="24"/>
        </w:rPr>
      </w:pPr>
    </w:p>
    <w:p w14:paraId="3CD80172" w14:textId="77777777" w:rsidR="00102203" w:rsidRPr="006B01CB" w:rsidRDefault="00102203" w:rsidP="00102203">
      <w:pPr>
        <w:rPr>
          <w:rFonts w:ascii="Aptos Display" w:hAnsi="Aptos Display" w:cs="Times New Roman"/>
          <w:szCs w:val="24"/>
        </w:rPr>
      </w:pPr>
    </w:p>
    <w:p w14:paraId="614807FE" w14:textId="4A861EF9" w:rsidR="00102203" w:rsidRPr="006B01CB" w:rsidRDefault="00102203" w:rsidP="00102203">
      <w:pPr>
        <w:rPr>
          <w:rFonts w:ascii="Aptos Display" w:hAnsi="Aptos Display" w:cs="Times New Roman"/>
          <w:b/>
          <w:bCs/>
          <w:szCs w:val="24"/>
          <w:u w:val="single"/>
        </w:rPr>
      </w:pPr>
      <w:r w:rsidRPr="006B01CB">
        <w:rPr>
          <w:rFonts w:ascii="Aptos Display" w:hAnsi="Aptos Display" w:cs="Times New Roman"/>
          <w:b/>
          <w:bCs/>
          <w:szCs w:val="24"/>
          <w:u w:val="single"/>
        </w:rPr>
        <w:t>No</w:t>
      </w:r>
      <w:r w:rsidR="00976F4E" w:rsidRPr="006B01CB">
        <w:rPr>
          <w:rFonts w:ascii="Aptos Display" w:hAnsi="Aptos Display" w:cs="Times New Roman"/>
          <w:b/>
          <w:bCs/>
          <w:szCs w:val="24"/>
          <w:u w:val="single"/>
        </w:rPr>
        <w:t>w put both the screenshots in a word document and upload it in canvas.</w:t>
      </w:r>
    </w:p>
    <w:p w14:paraId="6FA3554B" w14:textId="77777777" w:rsidR="00102203" w:rsidRPr="006B01CB" w:rsidRDefault="00102203" w:rsidP="00A277C6">
      <w:pPr>
        <w:pStyle w:val="ListParagraph"/>
        <w:rPr>
          <w:rFonts w:ascii="Aptos Display" w:hAnsi="Aptos Display" w:cs="Times New Roman"/>
          <w:b/>
          <w:bCs/>
          <w:i/>
          <w:iCs/>
          <w:color w:val="C00000"/>
          <w:szCs w:val="24"/>
        </w:rPr>
      </w:pPr>
    </w:p>
    <w:p w14:paraId="46D900D8" w14:textId="77777777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087363AE" w14:textId="77777777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687F040C" w14:textId="77777777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2FB5F390" w14:textId="77777777" w:rsidR="00CB11F8" w:rsidRPr="006B01CB" w:rsidRDefault="00CB11F8" w:rsidP="00CB11F8">
      <w:pPr>
        <w:pStyle w:val="ListParagraph"/>
        <w:rPr>
          <w:rFonts w:ascii="Aptos Display" w:hAnsi="Aptos Display" w:cs="Times New Roman"/>
          <w:szCs w:val="24"/>
        </w:rPr>
      </w:pPr>
    </w:p>
    <w:p w14:paraId="768D8F0E" w14:textId="77777777" w:rsidR="00CB11F8" w:rsidRPr="006B01CB" w:rsidRDefault="00CB11F8" w:rsidP="00F01237">
      <w:pPr>
        <w:rPr>
          <w:rFonts w:ascii="Aptos Display" w:hAnsi="Aptos Display" w:cs="Times New Roman"/>
          <w:szCs w:val="24"/>
        </w:rPr>
      </w:pPr>
    </w:p>
    <w:p w14:paraId="4094E289" w14:textId="2875BF45" w:rsidR="00F01237" w:rsidRPr="006B01CB" w:rsidRDefault="00F01237" w:rsidP="00F01237">
      <w:pPr>
        <w:rPr>
          <w:rFonts w:ascii="Aptos Display" w:hAnsi="Aptos Display" w:cs="Times New Roman"/>
          <w:szCs w:val="24"/>
        </w:rPr>
      </w:pPr>
    </w:p>
    <w:p w14:paraId="24B34194" w14:textId="77777777" w:rsidR="00C56C56" w:rsidRPr="006B01CB" w:rsidRDefault="00C56C56" w:rsidP="00A47917">
      <w:pPr>
        <w:rPr>
          <w:rFonts w:ascii="Aptos Display" w:hAnsi="Aptos Display" w:cs="Times New Roman"/>
          <w:szCs w:val="24"/>
        </w:rPr>
      </w:pPr>
    </w:p>
    <w:p w14:paraId="60593E0E" w14:textId="77777777" w:rsidR="00A47917" w:rsidRPr="006B01CB" w:rsidRDefault="00A47917" w:rsidP="00A47917">
      <w:pPr>
        <w:rPr>
          <w:rFonts w:ascii="Aptos Display" w:hAnsi="Aptos Display" w:cs="Times New Roman"/>
          <w:szCs w:val="24"/>
        </w:rPr>
      </w:pPr>
    </w:p>
    <w:p w14:paraId="06FA20C4" w14:textId="77777777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355692C3" w14:textId="77777777" w:rsidR="00806F4E" w:rsidRPr="006B01CB" w:rsidRDefault="00806F4E" w:rsidP="00A47917">
      <w:pPr>
        <w:rPr>
          <w:rFonts w:ascii="Aptos Display" w:hAnsi="Aptos Display" w:cs="Times New Roman"/>
          <w:szCs w:val="24"/>
        </w:rPr>
      </w:pPr>
    </w:p>
    <w:p w14:paraId="2EC4DAD9" w14:textId="3C2B658F" w:rsidR="00A47917" w:rsidRPr="006B01CB" w:rsidRDefault="00A47917" w:rsidP="00860B0A">
      <w:pPr>
        <w:tabs>
          <w:tab w:val="left" w:pos="1700"/>
        </w:tabs>
        <w:rPr>
          <w:rFonts w:ascii="Aptos Display" w:hAnsi="Aptos Display" w:cs="Times New Roman"/>
          <w:szCs w:val="24"/>
        </w:rPr>
      </w:pPr>
    </w:p>
    <w:sectPr w:rsidR="00A47917" w:rsidRPr="006B01CB" w:rsidSect="00A47917">
      <w:headerReference w:type="default" r:id="rId11"/>
      <w:footerReference w:type="default" r:id="rId1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13AE" w14:textId="77777777" w:rsidR="00E612FA" w:rsidRDefault="00E612FA" w:rsidP="00A47917">
      <w:r>
        <w:separator/>
      </w:r>
    </w:p>
  </w:endnote>
  <w:endnote w:type="continuationSeparator" w:id="0">
    <w:p w14:paraId="1FA710E0" w14:textId="77777777" w:rsidR="00E612FA" w:rsidRDefault="00E612FA" w:rsidP="00A47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CFBF" w14:textId="43199A2B" w:rsidR="00EC506C" w:rsidRDefault="00EC506C" w:rsidP="00860B0A">
    <w:pPr>
      <w:pStyle w:val="Footer"/>
      <w:pBdr>
        <w:bottom w:val="single" w:sz="6" w:space="1" w:color="auto"/>
      </w:pBdr>
      <w:tabs>
        <w:tab w:val="right" w:pos="9638"/>
      </w:tabs>
    </w:pPr>
  </w:p>
  <w:p w14:paraId="71024102" w14:textId="3D619B62" w:rsidR="00A47917" w:rsidRDefault="00806F4E" w:rsidP="00860B0A">
    <w:pPr>
      <w:pStyle w:val="Footer"/>
      <w:tabs>
        <w:tab w:val="right" w:pos="9638"/>
      </w:tabs>
    </w:pPr>
    <w:fldSimple w:instr=" FILENAME   \* MERGEFORMAT ">
      <w:r>
        <w:rPr>
          <w:noProof/>
        </w:rPr>
        <w:t>Document1</w:t>
      </w:r>
    </w:fldSimple>
    <w:r w:rsidR="00860B0A">
      <w:tab/>
    </w:r>
    <w:r w:rsidR="00EC506C" w:rsidRPr="00101DC9">
      <w:rPr>
        <w:noProof/>
        <w:sz w:val="20"/>
        <w:szCs w:val="18"/>
      </w:rPr>
      <w:t>© National University of Singapore. All Rights Reserved.</w:t>
    </w:r>
    <w:r w:rsidR="00860B0A">
      <w:tab/>
    </w:r>
    <w:r w:rsidR="00A47917">
      <w:t xml:space="preserve">Page  </w:t>
    </w:r>
    <w:r w:rsidR="00A47917">
      <w:fldChar w:fldCharType="begin"/>
    </w:r>
    <w:r w:rsidR="00A47917">
      <w:instrText xml:space="preserve"> PAGE   \* MERGEFORMAT </w:instrText>
    </w:r>
    <w:r w:rsidR="00A47917">
      <w:fldChar w:fldCharType="separate"/>
    </w:r>
    <w:r w:rsidR="00A32485">
      <w:rPr>
        <w:noProof/>
      </w:rPr>
      <w:t>1</w:t>
    </w:r>
    <w:r w:rsidR="00A4791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29DD" w14:textId="77777777" w:rsidR="00E612FA" w:rsidRDefault="00E612FA" w:rsidP="00A47917">
      <w:r>
        <w:separator/>
      </w:r>
    </w:p>
  </w:footnote>
  <w:footnote w:type="continuationSeparator" w:id="0">
    <w:p w14:paraId="6F9D5F75" w14:textId="77777777" w:rsidR="00E612FA" w:rsidRDefault="00E612FA" w:rsidP="00A47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7D5CC" w14:textId="08CA2DFA" w:rsidR="00A47917" w:rsidRDefault="00EC506C" w:rsidP="00EC506C">
    <w:pPr>
      <w:pStyle w:val="Header"/>
      <w:pBdr>
        <w:bottom w:val="single" w:sz="6" w:space="1" w:color="auto"/>
      </w:pBdr>
      <w:jc w:val="right"/>
    </w:pPr>
    <w:r>
      <w:rPr>
        <w:noProof/>
        <w:color w:val="000000"/>
      </w:rPr>
      <w:drawing>
        <wp:inline distT="0" distB="0" distL="0" distR="0" wp14:anchorId="4F529428" wp14:editId="58939C2A">
          <wp:extent cx="1745160" cy="529117"/>
          <wp:effectExtent l="0" t="0" r="0" b="0"/>
          <wp:docPr id="296816383" name="Picture 1" descr="A logo with blu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816383" name="Picture 1" descr="A logo with blue lette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4738" cy="5320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37A27E" w14:textId="77777777" w:rsidR="00EC506C" w:rsidRDefault="00EC506C" w:rsidP="00EC506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6EF4"/>
    <w:multiLevelType w:val="multilevel"/>
    <w:tmpl w:val="331C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71A48"/>
    <w:multiLevelType w:val="hybridMultilevel"/>
    <w:tmpl w:val="C91E4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065FF"/>
    <w:multiLevelType w:val="hybridMultilevel"/>
    <w:tmpl w:val="4F168144"/>
    <w:lvl w:ilvl="0" w:tplc="835A94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71959"/>
    <w:multiLevelType w:val="hybridMultilevel"/>
    <w:tmpl w:val="31DC25B6"/>
    <w:lvl w:ilvl="0" w:tplc="835A94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107A3"/>
    <w:multiLevelType w:val="multilevel"/>
    <w:tmpl w:val="728846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12913A5"/>
    <w:multiLevelType w:val="hybridMultilevel"/>
    <w:tmpl w:val="D9B45E2C"/>
    <w:lvl w:ilvl="0" w:tplc="835A94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141719">
    <w:abstractNumId w:val="4"/>
  </w:num>
  <w:num w:numId="2" w16cid:durableId="1967152708">
    <w:abstractNumId w:val="0"/>
  </w:num>
  <w:num w:numId="3" w16cid:durableId="501553968">
    <w:abstractNumId w:val="0"/>
  </w:num>
  <w:num w:numId="4" w16cid:durableId="373232275">
    <w:abstractNumId w:val="0"/>
  </w:num>
  <w:num w:numId="5" w16cid:durableId="2070494802">
    <w:abstractNumId w:val="4"/>
  </w:num>
  <w:num w:numId="6" w16cid:durableId="910308622">
    <w:abstractNumId w:val="4"/>
  </w:num>
  <w:num w:numId="7" w16cid:durableId="370152591">
    <w:abstractNumId w:val="4"/>
  </w:num>
  <w:num w:numId="8" w16cid:durableId="334460471">
    <w:abstractNumId w:val="4"/>
  </w:num>
  <w:num w:numId="9" w16cid:durableId="2038771268">
    <w:abstractNumId w:val="4"/>
  </w:num>
  <w:num w:numId="10" w16cid:durableId="1671444798">
    <w:abstractNumId w:val="4"/>
  </w:num>
  <w:num w:numId="11" w16cid:durableId="2007856885">
    <w:abstractNumId w:val="4"/>
  </w:num>
  <w:num w:numId="12" w16cid:durableId="1968704536">
    <w:abstractNumId w:val="4"/>
  </w:num>
  <w:num w:numId="13" w16cid:durableId="480730014">
    <w:abstractNumId w:val="0"/>
  </w:num>
  <w:num w:numId="14" w16cid:durableId="967052006">
    <w:abstractNumId w:val="5"/>
  </w:num>
  <w:num w:numId="15" w16cid:durableId="1366634269">
    <w:abstractNumId w:val="2"/>
  </w:num>
  <w:num w:numId="16" w16cid:durableId="336351535">
    <w:abstractNumId w:val="3"/>
  </w:num>
  <w:num w:numId="17" w16cid:durableId="12997237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4E"/>
    <w:rsid w:val="000005D8"/>
    <w:rsid w:val="00051FD1"/>
    <w:rsid w:val="00090332"/>
    <w:rsid w:val="00102203"/>
    <w:rsid w:val="00145B9D"/>
    <w:rsid w:val="001E29DA"/>
    <w:rsid w:val="00236216"/>
    <w:rsid w:val="00271957"/>
    <w:rsid w:val="00277D2B"/>
    <w:rsid w:val="002B7362"/>
    <w:rsid w:val="002F59D8"/>
    <w:rsid w:val="002F7795"/>
    <w:rsid w:val="003045A2"/>
    <w:rsid w:val="00322497"/>
    <w:rsid w:val="00322BC0"/>
    <w:rsid w:val="00374688"/>
    <w:rsid w:val="00396723"/>
    <w:rsid w:val="003A41A5"/>
    <w:rsid w:val="003B6559"/>
    <w:rsid w:val="003F4E56"/>
    <w:rsid w:val="00412FD7"/>
    <w:rsid w:val="004261BB"/>
    <w:rsid w:val="004313FF"/>
    <w:rsid w:val="004529EC"/>
    <w:rsid w:val="004B7E7C"/>
    <w:rsid w:val="004C3AE7"/>
    <w:rsid w:val="004F6D42"/>
    <w:rsid w:val="00511BE6"/>
    <w:rsid w:val="00530681"/>
    <w:rsid w:val="0057311C"/>
    <w:rsid w:val="0058064E"/>
    <w:rsid w:val="005A0FA9"/>
    <w:rsid w:val="005E6A6D"/>
    <w:rsid w:val="005E74BD"/>
    <w:rsid w:val="00644B05"/>
    <w:rsid w:val="00660A06"/>
    <w:rsid w:val="00686D84"/>
    <w:rsid w:val="006B01CB"/>
    <w:rsid w:val="006E1509"/>
    <w:rsid w:val="007855B3"/>
    <w:rsid w:val="007C2B8E"/>
    <w:rsid w:val="007D157B"/>
    <w:rsid w:val="007E70E9"/>
    <w:rsid w:val="007F45BF"/>
    <w:rsid w:val="00806F4E"/>
    <w:rsid w:val="008102F1"/>
    <w:rsid w:val="00822450"/>
    <w:rsid w:val="00830348"/>
    <w:rsid w:val="00860B0A"/>
    <w:rsid w:val="008A4F07"/>
    <w:rsid w:val="008D4F99"/>
    <w:rsid w:val="008F0618"/>
    <w:rsid w:val="009408A1"/>
    <w:rsid w:val="0096146B"/>
    <w:rsid w:val="00976F4E"/>
    <w:rsid w:val="00981383"/>
    <w:rsid w:val="009B6BE1"/>
    <w:rsid w:val="009C7429"/>
    <w:rsid w:val="009E6EB5"/>
    <w:rsid w:val="00A277C6"/>
    <w:rsid w:val="00A32485"/>
    <w:rsid w:val="00A36B30"/>
    <w:rsid w:val="00A47917"/>
    <w:rsid w:val="00A635A7"/>
    <w:rsid w:val="00AA72E4"/>
    <w:rsid w:val="00B310CD"/>
    <w:rsid w:val="00B46175"/>
    <w:rsid w:val="00BA6BFC"/>
    <w:rsid w:val="00BB5F4C"/>
    <w:rsid w:val="00C25571"/>
    <w:rsid w:val="00C26DF3"/>
    <w:rsid w:val="00C40EB2"/>
    <w:rsid w:val="00C56C56"/>
    <w:rsid w:val="00C6284C"/>
    <w:rsid w:val="00C94563"/>
    <w:rsid w:val="00CB11F8"/>
    <w:rsid w:val="00CB1EC6"/>
    <w:rsid w:val="00D01F97"/>
    <w:rsid w:val="00D40751"/>
    <w:rsid w:val="00D45287"/>
    <w:rsid w:val="00D74F8B"/>
    <w:rsid w:val="00DD1878"/>
    <w:rsid w:val="00E612FA"/>
    <w:rsid w:val="00E624D8"/>
    <w:rsid w:val="00E76E82"/>
    <w:rsid w:val="00E97048"/>
    <w:rsid w:val="00E970CB"/>
    <w:rsid w:val="00EC506C"/>
    <w:rsid w:val="00F01237"/>
    <w:rsid w:val="00F03597"/>
    <w:rsid w:val="00F446C9"/>
    <w:rsid w:val="00FD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83C3"/>
  <w15:chartTrackingRefBased/>
  <w15:docId w15:val="{9AE29870-86E9-4ED4-B5A9-F329729A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4E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311C"/>
    <w:pPr>
      <w:keepNext/>
      <w:keepLines/>
      <w:spacing w:before="240"/>
      <w:outlineLvl w:val="0"/>
    </w:pPr>
    <w:rPr>
      <w:rFonts w:eastAsia="Times New Roman" w:cstheme="majorBidi"/>
      <w:b/>
      <w:iCs/>
      <w:color w:val="2E74B5" w:themeColor="accent1" w:themeShade="BF"/>
      <w:sz w:val="44"/>
      <w:szCs w:val="32"/>
      <w:lang w:val="en-GB" w:eastAsia="en-S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64E"/>
    <w:pPr>
      <w:keepNext/>
      <w:keepLines/>
      <w:numPr>
        <w:ilvl w:val="1"/>
        <w:numId w:val="12"/>
      </w:numPr>
      <w:spacing w:before="20"/>
      <w:outlineLvl w:val="1"/>
    </w:pPr>
    <w:rPr>
      <w:rFonts w:eastAsiaTheme="majorEastAsia" w:cstheme="majorBidi"/>
      <w:b/>
      <w:color w:val="2E74B5" w:themeColor="accent1" w:themeShade="BF"/>
      <w:sz w:val="36"/>
      <w:szCs w:val="26"/>
      <w:lang w:val="en-GB" w:eastAsia="en-SG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64E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b/>
      <w:color w:val="1F4D78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64E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4E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4E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4E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4E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4E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6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64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806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64E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8064E"/>
    <w:rPr>
      <w:rFonts w:ascii="Times New Roman" w:eastAsiaTheme="majorEastAsia" w:hAnsi="Times New Roman" w:cstheme="majorBidi"/>
      <w:b/>
      <w:color w:val="2E74B5" w:themeColor="accent1" w:themeShade="BF"/>
      <w:sz w:val="36"/>
      <w:szCs w:val="26"/>
      <w:lang w:val="en-GB"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58064E"/>
    <w:rPr>
      <w:rFonts w:ascii="Times New Roman" w:eastAsiaTheme="majorEastAsia" w:hAnsi="Times New Roman" w:cstheme="majorBidi"/>
      <w:b/>
      <w:color w:val="1F4D78" w:themeColor="accent1" w:themeShade="7F"/>
      <w:sz w:val="3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7311C"/>
    <w:rPr>
      <w:rFonts w:ascii="Times New Roman" w:eastAsia="Times New Roman" w:hAnsi="Times New Roman" w:cstheme="majorBidi"/>
      <w:b/>
      <w:iCs/>
      <w:color w:val="2E74B5" w:themeColor="accent1" w:themeShade="BF"/>
      <w:sz w:val="44"/>
      <w:szCs w:val="32"/>
      <w:lang w:val="en-GB" w:eastAsia="en-SG"/>
    </w:rPr>
  </w:style>
  <w:style w:type="table" w:styleId="TableGrid">
    <w:name w:val="Table Grid"/>
    <w:basedOn w:val="TableNormal"/>
    <w:uiPriority w:val="39"/>
    <w:rsid w:val="00580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8064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4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4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4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5806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06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8064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064E"/>
    <w:pPr>
      <w:spacing w:line="259" w:lineRule="auto"/>
      <w:outlineLvl w:val="9"/>
    </w:pPr>
    <w:rPr>
      <w:rFonts w:asciiTheme="majorHAnsi" w:hAnsiTheme="majorHAnsi"/>
      <w:b w:val="0"/>
      <w:sz w:val="32"/>
      <w:lang w:val="en-US"/>
    </w:rPr>
  </w:style>
  <w:style w:type="paragraph" w:styleId="ListParagraph">
    <w:name w:val="List Paragraph"/>
    <w:basedOn w:val="Normal"/>
    <w:uiPriority w:val="34"/>
    <w:qFormat/>
    <w:rsid w:val="0058064E"/>
    <w:pPr>
      <w:ind w:left="720"/>
      <w:contextualSpacing/>
    </w:pPr>
  </w:style>
  <w:style w:type="paragraph" w:customStyle="1" w:styleId="author-quote">
    <w:name w:val="author-quote"/>
    <w:basedOn w:val="Normal"/>
    <w:rsid w:val="0058064E"/>
    <w:pPr>
      <w:spacing w:before="100" w:beforeAutospacing="1" w:after="100" w:afterAutospacing="1"/>
      <w:jc w:val="center"/>
    </w:pPr>
    <w:rPr>
      <w:rFonts w:eastAsia="Times New Roman" w:cs="Times New Roman"/>
      <w:i/>
      <w:iCs/>
      <w:szCs w:val="24"/>
      <w:lang w:eastAsia="en-SG"/>
    </w:rPr>
  </w:style>
  <w:style w:type="paragraph" w:customStyle="1" w:styleId="hidden">
    <w:name w:val="hidden"/>
    <w:basedOn w:val="Normal"/>
    <w:rsid w:val="0058064E"/>
    <w:pPr>
      <w:spacing w:before="100" w:beforeAutospacing="1" w:after="100" w:afterAutospacing="1"/>
    </w:pPr>
    <w:rPr>
      <w:rFonts w:eastAsia="Times New Roman" w:cs="Times New Roman"/>
      <w:szCs w:val="24"/>
      <w:lang w:eastAsia="en-SG"/>
    </w:rPr>
  </w:style>
  <w:style w:type="paragraph" w:customStyle="1" w:styleId="callout">
    <w:name w:val="callout"/>
    <w:basedOn w:val="Normal"/>
    <w:rsid w:val="0058064E"/>
    <w:pPr>
      <w:spacing w:before="100" w:beforeAutospacing="1" w:after="100" w:afterAutospacing="1"/>
    </w:pPr>
    <w:rPr>
      <w:rFonts w:eastAsia="Times New Roman" w:cs="Times New Roman"/>
      <w:i/>
      <w:iCs/>
      <w:szCs w:val="24"/>
      <w:lang w:eastAsia="en-SG"/>
    </w:rPr>
  </w:style>
  <w:style w:type="paragraph" w:customStyle="1" w:styleId="callout-heading">
    <w:name w:val="callout-heading"/>
    <w:basedOn w:val="Normal"/>
    <w:rsid w:val="0058064E"/>
    <w:pPr>
      <w:spacing w:before="100" w:beforeAutospacing="1" w:after="100" w:afterAutospacing="1"/>
    </w:pPr>
    <w:rPr>
      <w:rFonts w:eastAsia="Times New Roman" w:cs="Times New Roman"/>
      <w:b/>
      <w:bCs/>
      <w:i/>
      <w:iCs/>
      <w:szCs w:val="24"/>
      <w:lang w:eastAsia="en-SG"/>
    </w:rPr>
  </w:style>
  <w:style w:type="paragraph" w:customStyle="1" w:styleId="source-code">
    <w:name w:val="source-code"/>
    <w:basedOn w:val="Normal"/>
    <w:rsid w:val="0058064E"/>
    <w:pPr>
      <w:spacing w:before="100" w:beforeAutospacing="1"/>
    </w:pPr>
    <w:rPr>
      <w:rFonts w:ascii="Courier New" w:eastAsia="Times New Roman" w:hAnsi="Courier New" w:cs="Courier New"/>
      <w:szCs w:val="24"/>
      <w:lang w:eastAsia="en-SG"/>
    </w:rPr>
  </w:style>
  <w:style w:type="paragraph" w:customStyle="1" w:styleId="figure-caption">
    <w:name w:val="figure-caption"/>
    <w:basedOn w:val="Normal"/>
    <w:rsid w:val="0058064E"/>
    <w:pPr>
      <w:spacing w:before="100" w:beforeAutospacing="1" w:after="100" w:afterAutospacing="1"/>
      <w:jc w:val="center"/>
    </w:pPr>
    <w:rPr>
      <w:rFonts w:eastAsia="Times New Roman" w:cs="Times New Roman"/>
      <w:b/>
      <w:bCs/>
      <w:szCs w:val="24"/>
      <w:lang w:eastAsia="en-SG"/>
    </w:rPr>
  </w:style>
  <w:style w:type="paragraph" w:customStyle="1" w:styleId="Style1">
    <w:name w:val="Style1"/>
    <w:basedOn w:val="Heading1"/>
    <w:qFormat/>
    <w:rsid w:val="0058064E"/>
    <w:pPr>
      <w:ind w:left="357" w:hanging="357"/>
    </w:pPr>
    <w:rPr>
      <w:i/>
    </w:rPr>
  </w:style>
  <w:style w:type="character" w:styleId="Strong">
    <w:name w:val="Strong"/>
    <w:basedOn w:val="DefaultParagraphFont"/>
    <w:uiPriority w:val="22"/>
    <w:qFormat/>
    <w:rsid w:val="0058064E"/>
    <w:rPr>
      <w:b/>
      <w:bCs/>
    </w:rPr>
  </w:style>
  <w:style w:type="character" w:styleId="Emphasis">
    <w:name w:val="Emphasis"/>
    <w:basedOn w:val="DefaultParagraphFont"/>
    <w:uiPriority w:val="20"/>
    <w:qFormat/>
    <w:rsid w:val="005806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8064E"/>
    <w:pPr>
      <w:spacing w:before="100" w:beforeAutospacing="1" w:after="100" w:afterAutospacing="1"/>
    </w:pPr>
    <w:rPr>
      <w:rFonts w:eastAsia="Times New Roman" w:cs="Times New Roman"/>
      <w:szCs w:val="24"/>
      <w:lang w:eastAsia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A27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shll\Desktop\Normal-A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Normal-AH.dotx</Template>
  <TotalTime>233</TotalTime>
  <Pages>3</Pages>
  <Words>268</Words>
  <Characters>1185</Characters>
  <Application>Microsoft Office Word</Application>
  <DocSecurity>0</DocSecurity>
  <Lines>84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Activity: RAG</vt:lpstr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Huang</dc:creator>
  <cp:keywords/>
  <dc:description/>
  <cp:lastModifiedBy>Aakash Khadke</cp:lastModifiedBy>
  <cp:revision>47</cp:revision>
  <dcterms:created xsi:type="dcterms:W3CDTF">2025-07-15T01:04:00Z</dcterms:created>
  <dcterms:modified xsi:type="dcterms:W3CDTF">2026-02-25T08:10:00Z</dcterms:modified>
</cp:coreProperties>
</file>